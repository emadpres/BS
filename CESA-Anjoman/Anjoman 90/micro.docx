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2AD" w:rsidRPr="004E2B6D" w:rsidRDefault="00715150" w:rsidP="00F33451">
      <w:pPr>
        <w:rPr>
          <w:caps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margin-left:15.45pt;margin-top:253pt;width:571.05pt;height:428.3pt;z-index:251663360;mso-width-relative:margin;mso-height-relative:margin" filled="f" stroked="f">
            <v:textbox style="mso-next-textbox:#_x0000_s1046">
              <w:txbxContent>
                <w:p w:rsidR="003F06F2" w:rsidRPr="0071142B" w:rsidRDefault="003F06F2" w:rsidP="0071142B">
                  <w:pPr>
                    <w:bidi/>
                    <w:jc w:val="center"/>
                    <w:rPr>
                      <w:rFonts w:cs="B Yekan"/>
                      <w:b/>
                      <w:bCs/>
                      <w:color w:val="FFFFFF" w:themeColor="background1"/>
                      <w:sz w:val="74"/>
                      <w:szCs w:val="74"/>
                      <w:lang w:bidi="fa-IR"/>
                    </w:rPr>
                  </w:pPr>
                  <w:r w:rsidRPr="0071142B">
                    <w:rPr>
                      <w:rFonts w:cs="B Yekan" w:hint="cs"/>
                      <w:b/>
                      <w:bCs/>
                      <w:color w:val="FFFFFF" w:themeColor="background1"/>
                      <w:sz w:val="74"/>
                      <w:szCs w:val="74"/>
                      <w:rtl/>
                      <w:lang w:bidi="fa-IR"/>
                    </w:rPr>
                    <w:t>دور</w:t>
                  </w:r>
                  <w:bookmarkStart w:id="0" w:name="_GoBack"/>
                  <w:r w:rsidRPr="0071142B">
                    <w:rPr>
                      <w:rFonts w:cs="B Yekan" w:hint="cs"/>
                      <w:b/>
                      <w:bCs/>
                      <w:color w:val="FFFFFF" w:themeColor="background1"/>
                      <w:sz w:val="74"/>
                      <w:szCs w:val="74"/>
                      <w:rtl/>
                      <w:lang w:bidi="fa-IR"/>
                    </w:rPr>
                    <w:t>ه</w:t>
                  </w:r>
                  <w:r w:rsidR="0071142B">
                    <w:rPr>
                      <w:rFonts w:hint="cs"/>
                      <w:b/>
                      <w:bCs/>
                      <w:color w:val="FFFFFF" w:themeColor="background1"/>
                      <w:sz w:val="74"/>
                      <w:szCs w:val="74"/>
                      <w:rtl/>
                      <w:lang w:bidi="fa-IR"/>
                    </w:rPr>
                    <w:t>‌</w:t>
                  </w:r>
                  <w:r w:rsidR="0071142B">
                    <w:rPr>
                      <w:rFonts w:cs="B Yekan" w:hint="cs"/>
                      <w:b/>
                      <w:bCs/>
                      <w:color w:val="FFFFFF" w:themeColor="background1"/>
                      <w:sz w:val="74"/>
                      <w:szCs w:val="74"/>
                      <w:rtl/>
                      <w:lang w:bidi="fa-IR"/>
                    </w:rPr>
                    <w:t>های</w:t>
                  </w:r>
                  <w:r w:rsidRPr="0071142B">
                    <w:rPr>
                      <w:rFonts w:cs="B Yekan" w:hint="cs"/>
                      <w:b/>
                      <w:bCs/>
                      <w:color w:val="FFFFFF" w:themeColor="background1"/>
                      <w:sz w:val="74"/>
                      <w:szCs w:val="74"/>
                      <w:rtl/>
                      <w:lang w:bidi="fa-IR"/>
                    </w:rPr>
                    <w:t xml:space="preserve"> آموزشی نرم‌افزار</w:t>
                  </w:r>
                </w:p>
                <w:p w:rsidR="00AD1E73" w:rsidRPr="001E0B4C" w:rsidRDefault="003F06F2" w:rsidP="001E0B4C">
                  <w:pPr>
                    <w:bidi/>
                    <w:jc w:val="center"/>
                    <w:rPr>
                      <w:rFonts w:ascii="Calibri" w:hAnsi="Calibri" w:cs="2  Yekan"/>
                      <w:b/>
                      <w:bCs/>
                      <w:color w:val="FFFF00"/>
                      <w:sz w:val="240"/>
                      <w:szCs w:val="240"/>
                      <w:lang w:bidi="fa-IR"/>
                    </w:rPr>
                  </w:pPr>
                  <w:r w:rsidRPr="001E0B4C">
                    <w:rPr>
                      <w:rFonts w:ascii="Calibri" w:hAnsi="Calibri" w:cs="2  Yekan"/>
                      <w:b/>
                      <w:bCs/>
                      <w:color w:val="FFFF00"/>
                      <w:sz w:val="240"/>
                      <w:szCs w:val="240"/>
                      <w:lang w:bidi="fa-IR"/>
                    </w:rPr>
                    <w:t>MATLAB</w:t>
                  </w:r>
                </w:p>
                <w:p w:rsidR="00AD1E73" w:rsidRDefault="00AD1E73" w:rsidP="00AD1E73">
                  <w:pPr>
                    <w:bidi/>
                    <w:jc w:val="center"/>
                    <w:rPr>
                      <w:rFonts w:ascii="Calibri" w:hAnsi="Calibri" w:cs="2  Yekan"/>
                      <w:b/>
                      <w:bCs/>
                      <w:color w:val="FFFF00"/>
                      <w:sz w:val="28"/>
                      <w:szCs w:val="28"/>
                      <w:lang w:bidi="fa-IR"/>
                    </w:rPr>
                  </w:pPr>
                </w:p>
                <w:p w:rsidR="00AD1E73" w:rsidRPr="00AD1E73" w:rsidRDefault="00AD1E73" w:rsidP="00AD1E73">
                  <w:pPr>
                    <w:bidi/>
                    <w:jc w:val="center"/>
                    <w:rPr>
                      <w:rFonts w:ascii="Calibri" w:hAnsi="Calibri" w:cs="2  Yekan"/>
                      <w:b/>
                      <w:bCs/>
                      <w:color w:val="FFFF00"/>
                      <w:sz w:val="28"/>
                      <w:szCs w:val="28"/>
                      <w:lang w:bidi="fa-IR"/>
                    </w:rPr>
                  </w:pPr>
                </w:p>
                <w:p w:rsidR="003F06F2" w:rsidRPr="0071142B" w:rsidRDefault="003F06F2" w:rsidP="003F06F2">
                  <w:pPr>
                    <w:bidi/>
                    <w:jc w:val="center"/>
                    <w:rPr>
                      <w:rFonts w:cs="B Yekan"/>
                      <w:b/>
                      <w:bCs/>
                      <w:sz w:val="80"/>
                      <w:szCs w:val="80"/>
                      <w:lang w:bidi="fa-IR"/>
                    </w:rPr>
                  </w:pPr>
                  <w:r w:rsidRPr="0071142B">
                    <w:rPr>
                      <w:rFonts w:cs="B Yekan" w:hint="cs"/>
                      <w:b/>
                      <w:bCs/>
                      <w:sz w:val="80"/>
                      <w:szCs w:val="80"/>
                      <w:rtl/>
                      <w:lang w:bidi="fa-IR"/>
                    </w:rPr>
                    <w:t>مقدماتی و پیشرفته</w:t>
                  </w:r>
                </w:p>
                <w:p w:rsidR="003F06F2" w:rsidRPr="0071142B" w:rsidRDefault="003F06F2" w:rsidP="003F06F2">
                  <w:pPr>
                    <w:jc w:val="center"/>
                    <w:rPr>
                      <w:rFonts w:cs="B Yekan"/>
                      <w:caps/>
                      <w:sz w:val="72"/>
                      <w:szCs w:val="72"/>
                      <w:lang w:bidi="fa-IR"/>
                    </w:rPr>
                  </w:pPr>
                  <w:r w:rsidRPr="0071142B">
                    <w:rPr>
                      <w:rFonts w:cs="B Yekan" w:hint="cs"/>
                      <w:caps/>
                      <w:sz w:val="72"/>
                      <w:szCs w:val="72"/>
                      <w:rtl/>
                      <w:lang w:bidi="fa-IR"/>
                    </w:rPr>
                    <w:t>مدت</w:t>
                  </w:r>
                  <w:r w:rsidR="0071142B">
                    <w:rPr>
                      <w:rFonts w:cs="B Yekan" w:hint="cs"/>
                      <w:caps/>
                      <w:sz w:val="72"/>
                      <w:szCs w:val="72"/>
                      <w:rtl/>
                      <w:lang w:bidi="fa-IR"/>
                    </w:rPr>
                    <w:t xml:space="preserve"> هر</w:t>
                  </w:r>
                  <w:r w:rsidRPr="0071142B">
                    <w:rPr>
                      <w:rFonts w:cs="B Yekan" w:hint="cs"/>
                      <w:caps/>
                      <w:sz w:val="72"/>
                      <w:szCs w:val="72"/>
                      <w:rtl/>
                      <w:lang w:bidi="fa-IR"/>
                    </w:rPr>
                    <w:t xml:space="preserve"> دوره :</w:t>
                  </w:r>
                  <w:r w:rsidRPr="0071142B">
                    <w:rPr>
                      <w:rFonts w:cs="B Yekan" w:hint="cs"/>
                      <w:b/>
                      <w:bCs/>
                      <w:caps/>
                      <w:sz w:val="72"/>
                      <w:szCs w:val="72"/>
                      <w:rtl/>
                      <w:lang w:bidi="fa-IR"/>
                    </w:rPr>
                    <w:t>8</w:t>
                  </w:r>
                  <w:r w:rsidRPr="0071142B">
                    <w:rPr>
                      <w:rFonts w:cs="B Yekan" w:hint="cs"/>
                      <w:caps/>
                      <w:sz w:val="72"/>
                      <w:szCs w:val="72"/>
                      <w:rtl/>
                      <w:lang w:bidi="fa-IR"/>
                    </w:rPr>
                    <w:t xml:space="preserve"> ساعت</w:t>
                  </w:r>
                </w:p>
                <w:bookmarkEnd w:id="0"/>
                <w:p w:rsidR="003F06F2" w:rsidRPr="003F06F2" w:rsidRDefault="003F06F2" w:rsidP="003F06F2">
                  <w:pPr>
                    <w:jc w:val="center"/>
                    <w:rPr>
                      <w:rFonts w:ascii="PragmaticaCondCTT" w:hAnsi="PragmaticaCondCTT" w:cs="2  Yekan"/>
                      <w:color w:val="FFFF00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margin-left:466.15pt;margin-top:4.9pt;width:105pt;height:127.5pt;z-index:251664384;mso-position-horizontal-relative:text;mso-position-vertical-relative:text" filled="f" stroked="f" strokecolor="black [3213]">
            <v:textbox style="mso-next-textbox:#_x0000_s1048">
              <w:txbxContent>
                <w:p w:rsidR="004E2B6D" w:rsidRDefault="004E2B6D" w:rsidP="004E2B6D">
                  <w:r>
                    <w:rPr>
                      <w:noProof/>
                    </w:rPr>
                    <w:drawing>
                      <wp:inline distT="0" distB="0" distL="0" distR="0" wp14:anchorId="4F5BAD49" wp14:editId="0B13B1F9">
                        <wp:extent cx="1161482" cy="1538455"/>
                        <wp:effectExtent l="0" t="0" r="0" b="0"/>
                        <wp:docPr id="5" name="Picture 5" descr="F:\ces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F:\ces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5048" cy="1543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val="en-MY" w:eastAsia="en-MY"/>
        </w:rPr>
        <w:pict>
          <v:shape id="_x0000_s1044" type="#_x0000_t202" style="position:absolute;margin-left:144.4pt;margin-top:723.2pt;width:419.2pt;height:101.8pt;z-index:251662336;mso-width-relative:margin;mso-height-relative:margin" filled="f" stroked="f">
            <v:textbox style="mso-next-textbox:#_x0000_s1044">
              <w:txbxContent>
                <w:p w:rsidR="005C5D05" w:rsidRPr="0071142B" w:rsidRDefault="00F6205C" w:rsidP="003F06F2">
                  <w:pPr>
                    <w:jc w:val="center"/>
                    <w:rPr>
                      <w:rFonts w:ascii="PragmaticaCondCTT" w:hAnsi="PragmaticaCondCTT" w:cs="B Yekan"/>
                      <w:color w:val="FFFFFF"/>
                      <w:sz w:val="78"/>
                      <w:szCs w:val="72"/>
                    </w:rPr>
                  </w:pPr>
                  <w:r w:rsidRPr="0071142B">
                    <w:rPr>
                      <w:rFonts w:cs="B Yekan" w:hint="cs"/>
                      <w:sz w:val="40"/>
                      <w:szCs w:val="40"/>
                      <w:rtl/>
                      <w:lang w:bidi="fa-IR"/>
                    </w:rPr>
                    <w:t xml:space="preserve">برای ثبت نام به دفتر </w:t>
                  </w:r>
                  <w:r w:rsidRPr="0071142B">
                    <w:rPr>
                      <w:rFonts w:cs="B Yekan" w:hint="cs"/>
                      <w:color w:val="FFFF00"/>
                      <w:sz w:val="40"/>
                      <w:szCs w:val="40"/>
                      <w:rtl/>
                      <w:lang w:bidi="fa-IR"/>
                    </w:rPr>
                    <w:t>انجمن علمی دانشکده کامپیوتر</w:t>
                  </w:r>
                  <w:r w:rsidRPr="0071142B">
                    <w:rPr>
                      <w:rFonts w:cs="B Yekan" w:hint="cs"/>
                      <w:sz w:val="40"/>
                      <w:szCs w:val="40"/>
                      <w:rtl/>
                      <w:lang w:bidi="fa-IR"/>
                    </w:rPr>
                    <w:t xml:space="preserve"> واقع در دانشکده کامپیوتر، طبقه اول مراجعه نمایید.</w:t>
                  </w:r>
                  <w:r w:rsidR="005C5D05" w:rsidRPr="0071142B">
                    <w:rPr>
                      <w:rFonts w:ascii="PragmaticaCondCTT" w:hAnsi="PragmaticaCondCTT" w:cs="B Yekan"/>
                      <w:color w:val="FFFFFF"/>
                      <w:sz w:val="78"/>
                      <w:szCs w:val="72"/>
                    </w:rPr>
                    <w:t xml:space="preserve"> </w:t>
                  </w:r>
                </w:p>
              </w:txbxContent>
            </v:textbox>
          </v:shape>
        </w:pict>
      </w:r>
      <w:r w:rsidR="00AD1E73">
        <w:rPr>
          <w:noProof/>
        </w:rPr>
        <w:drawing>
          <wp:anchor distT="0" distB="0" distL="114300" distR="114300" simplePos="0" relativeHeight="251659264" behindDoc="0" locked="0" layoutInCell="1" allowOverlap="1" wp14:anchorId="2175266A" wp14:editId="264F72E5">
            <wp:simplePos x="0" y="0"/>
            <wp:positionH relativeFrom="column">
              <wp:posOffset>357506</wp:posOffset>
            </wp:positionH>
            <wp:positionV relativeFrom="paragraph">
              <wp:posOffset>338455</wp:posOffset>
            </wp:positionV>
            <wp:extent cx="2705100" cy="554141"/>
            <wp:effectExtent l="19050" t="0" r="0" b="0"/>
            <wp:wrapNone/>
            <wp:docPr id="1" name="Picture 0" descr="Mathworks-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works-gra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797" cy="55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E73">
        <w:rPr>
          <w:noProof/>
        </w:rPr>
        <w:drawing>
          <wp:anchor distT="0" distB="0" distL="114300" distR="114300" simplePos="0" relativeHeight="251661312" behindDoc="0" locked="0" layoutInCell="1" allowOverlap="1" wp14:anchorId="50F7927B" wp14:editId="44BB69FA">
            <wp:simplePos x="0" y="0"/>
            <wp:positionH relativeFrom="column">
              <wp:posOffset>33227</wp:posOffset>
            </wp:positionH>
            <wp:positionV relativeFrom="paragraph">
              <wp:posOffset>1085487</wp:posOffset>
            </wp:positionV>
            <wp:extent cx="7369933" cy="6661885"/>
            <wp:effectExtent l="0" t="0" r="0" b="0"/>
            <wp:wrapNone/>
            <wp:docPr id="4" name="Picture 3" descr="Untitled-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9933" cy="666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D05">
        <w:rPr>
          <w:noProof/>
        </w:rPr>
        <w:drawing>
          <wp:inline distT="0" distB="0" distL="0" distR="0" wp14:anchorId="55589193" wp14:editId="41D5A5D8">
            <wp:extent cx="7380605" cy="10511790"/>
            <wp:effectExtent l="19050" t="0" r="0" b="0"/>
            <wp:docPr id="13" name="Picture 12" descr="02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domai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AD" w:rsidRPr="004E2B6D" w:rsidSect="00763AA9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2  Yeka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PragmaticaCondCT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2"/>
  </w:compat>
  <w:rsids>
    <w:rsidRoot w:val="00F6205C"/>
    <w:rsid w:val="000845AF"/>
    <w:rsid w:val="000B64AA"/>
    <w:rsid w:val="00140C57"/>
    <w:rsid w:val="001962AD"/>
    <w:rsid w:val="001E0B4C"/>
    <w:rsid w:val="002471E8"/>
    <w:rsid w:val="002839BE"/>
    <w:rsid w:val="00295020"/>
    <w:rsid w:val="00332BC8"/>
    <w:rsid w:val="00392969"/>
    <w:rsid w:val="003F06F2"/>
    <w:rsid w:val="0046336E"/>
    <w:rsid w:val="004B17DE"/>
    <w:rsid w:val="004E2B6D"/>
    <w:rsid w:val="00524509"/>
    <w:rsid w:val="00561044"/>
    <w:rsid w:val="005C5D05"/>
    <w:rsid w:val="007000F6"/>
    <w:rsid w:val="0071142B"/>
    <w:rsid w:val="00715150"/>
    <w:rsid w:val="00735175"/>
    <w:rsid w:val="0074677D"/>
    <w:rsid w:val="00763AA9"/>
    <w:rsid w:val="00812E01"/>
    <w:rsid w:val="00845075"/>
    <w:rsid w:val="00A66989"/>
    <w:rsid w:val="00AD1E73"/>
    <w:rsid w:val="00AD4877"/>
    <w:rsid w:val="00AE7488"/>
    <w:rsid w:val="00B56D66"/>
    <w:rsid w:val="00B93B4E"/>
    <w:rsid w:val="00C2588F"/>
    <w:rsid w:val="00C7744C"/>
    <w:rsid w:val="00CD1CD2"/>
    <w:rsid w:val="00D71E8E"/>
    <w:rsid w:val="00F07024"/>
    <w:rsid w:val="00F2106E"/>
    <w:rsid w:val="00F33451"/>
    <w:rsid w:val="00F6205C"/>
    <w:rsid w:val="00FD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71E8E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2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ohammad\Application%20Data\Microsoft\Templates\BoxedArt_TechCover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90C29-BDE9-499E-B132-F35DEF6B34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847DFF-1863-4345-B90C-DB45294A8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BoxedArt_TechCoverSheet.dotx</Template>
  <TotalTime>28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Emad</cp:lastModifiedBy>
  <cp:revision>6</cp:revision>
  <dcterms:created xsi:type="dcterms:W3CDTF">2011-04-11T08:23:00Z</dcterms:created>
  <dcterms:modified xsi:type="dcterms:W3CDTF">2011-04-11T10:26:00Z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TC019518289991</vt:lpwstr>
  </property>
</Properties>
</file>